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7EFB4CD9" w14:textId="77777777" w:rsidTr="00A43A5B">
        <w:trPr>
          <w:cantSplit/>
          <w:trHeight w:val="4488"/>
        </w:trPr>
        <w:tc>
          <w:tcPr>
            <w:tcW w:w="6285" w:type="dxa"/>
          </w:tcPr>
          <w:p w14:paraId="185D3EE0" w14:textId="1BA2FE03" w:rsidR="00F448BC" w:rsidRDefault="00A20198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F77EEC" wp14:editId="6E07D271">
                  <wp:extent cx="3853815" cy="2259330"/>
                  <wp:effectExtent l="0" t="0" r="0" b="7620"/>
                  <wp:docPr id="580217606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17606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D6FC794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C41C71B" w14:textId="00A43FCB" w:rsidR="00B77317" w:rsidRPr="00CD1539" w:rsidRDefault="00A20198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Simülasyon -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hidrolik_tasima</w:t>
                  </w:r>
                </w:p>
                <w:p w14:paraId="12802556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59251581" w14:textId="4BAAD8FE" w:rsidR="00B77317" w:rsidRPr="00CD1539" w:rsidRDefault="00A20198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Tarih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15 Ağustos 2025 Cuma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Tasarımcı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7EB6D7B7" w14:textId="65573CE0" w:rsidR="00B77317" w:rsidRPr="00CD1539" w:rsidRDefault="00A20198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Etüt adı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477E9039" w14:textId="4335F50F" w:rsidR="00B77317" w:rsidRPr="006A441F" w:rsidRDefault="00A20198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Analiz tipi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384B5D7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39B6FE6F" w14:textId="50FE07C1" w:rsidR="00A20198" w:rsidRPr="00DB34F8" w:rsidRDefault="00A20198" w:rsidP="00DB34F8">
                      <w:pPr>
                        <w:pStyle w:val="TOCHeading"/>
                      </w:pPr>
                      <w:r>
                        <w:t>İçindekiler</w:t>
                      </w:r>
                      <w:r w:rsidR="001041F1"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 w:rsidR="001041F1">
                        <w:rPr>
                          <w:sz w:val="18"/>
                        </w:rPr>
                        <w:fldChar w:fldCharType="separate"/>
                      </w:r>
                    </w:p>
                    <w:p w14:paraId="424D6C74" w14:textId="7419B3DC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69" w:history="1">
                        <w:r w:rsidRPr="0020502A">
                          <w:rPr>
                            <w:rStyle w:val="Hyperlink"/>
                            <w:noProof/>
                          </w:rPr>
                          <w:t>Etüt Özellikleri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 w:rsidR="00FD3653">
                          <w:rPr>
                            <w:noProof/>
                            <w:webHidden/>
                          </w:rPr>
                          <w:t>1</w:t>
                        </w:r>
                      </w:hyperlink>
                    </w:p>
                    <w:p w14:paraId="2F4682FF" w14:textId="7CACB793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0" w:history="1">
                        <w:r w:rsidRPr="0020502A">
                          <w:rPr>
                            <w:rStyle w:val="Hyperlink"/>
                            <w:noProof/>
                          </w:rPr>
                          <w:t>Birimler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 w:rsidR="00FD3653">
                          <w:rPr>
                            <w:noProof/>
                            <w:webHidden/>
                          </w:rPr>
                          <w:t>1</w:t>
                        </w:r>
                      </w:hyperlink>
                    </w:p>
                    <w:p w14:paraId="3F1C36D8" w14:textId="642C166B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1" w:history="1">
                        <w:r w:rsidRPr="0020502A">
                          <w:rPr>
                            <w:rStyle w:val="Hyperlink"/>
                            <w:noProof/>
                          </w:rPr>
                          <w:t>Malzeme Özellikleri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 w:rsidR="00FD3653">
                          <w:rPr>
                            <w:noProof/>
                            <w:webHidden/>
                          </w:rPr>
                          <w:t>2-6</w:t>
                        </w:r>
                      </w:hyperlink>
                    </w:p>
                    <w:p w14:paraId="3870DDE0" w14:textId="0D7DE69C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2" w:history="1">
                        <w:r w:rsidRPr="0020502A">
                          <w:rPr>
                            <w:rStyle w:val="Hyperlink"/>
                            <w:noProof/>
                          </w:rPr>
                          <w:t>Yükler ve Fikstürler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_Toc206163172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65DEADB" w14:textId="5676E682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4" w:history="1">
                        <w:r w:rsidRPr="0020502A">
                          <w:rPr>
                            <w:rStyle w:val="Hyperlink"/>
                            <w:noProof/>
                          </w:rPr>
                          <w:t>Etkileşim Bilgisi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_Toc206163174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C07C7A0" w14:textId="07D6F1E0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5" w:history="1">
                        <w:r w:rsidRPr="0020502A">
                          <w:rPr>
                            <w:rStyle w:val="Hyperlink"/>
                            <w:noProof/>
                          </w:rPr>
                          <w:t>Mesh bilgisi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_Toc206163175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43EC5B1" w14:textId="2ACC748A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7" w:history="1">
                        <w:r w:rsidRPr="0020502A">
                          <w:rPr>
                            <w:rStyle w:val="Hyperlink"/>
                            <w:noProof/>
                          </w:rPr>
                          <w:t>Sonuç Kuvvetleri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 w:rsidR="00FD3653">
                          <w:rPr>
                            <w:noProof/>
                            <w:webHidden/>
                          </w:rPr>
                          <w:t>10</w:t>
                        </w:r>
                      </w:hyperlink>
                    </w:p>
                    <w:p w14:paraId="39035C1F" w14:textId="2C25A3E4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79" w:history="1">
                        <w:r w:rsidRPr="0020502A">
                          <w:rPr>
                            <w:rStyle w:val="Hyperlink"/>
                            <w:noProof/>
                          </w:rPr>
                          <w:t>Etüt Sonuçları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 w:rsidR="00FD3653">
                          <w:rPr>
                            <w:noProof/>
                            <w:webHidden/>
                          </w:rPr>
                          <w:t>11-14</w:t>
                        </w:r>
                      </w:hyperlink>
                    </w:p>
                    <w:p w14:paraId="50F1DDB0" w14:textId="1B453C17" w:rsidR="00A20198" w:rsidRDefault="00A20198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:lang w:val="tr-TR" w:eastAsia="tr-TR"/>
                          <w14:ligatures w14:val="standardContextual"/>
                        </w:rPr>
                      </w:pPr>
                      <w:hyperlink w:anchor="_Toc206163180" w:history="1">
                        <w:r w:rsidRPr="0020502A">
                          <w:rPr>
                            <w:rStyle w:val="Hyperlink"/>
                            <w:noProof/>
                          </w:rPr>
                          <w:t>Sonuç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 w:rsidR="00FD3653">
                          <w:rPr>
                            <w:noProof/>
                            <w:webHidden/>
                          </w:rPr>
                          <w:t>14</w:t>
                        </w:r>
                      </w:hyperlink>
                    </w:p>
                    <w:p w14:paraId="0525BB07" w14:textId="69D28D44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540B8B8" w14:textId="77777777" w:rsidR="00F448BC" w:rsidRDefault="00F448BC" w:rsidP="00A5373F"/>
        </w:tc>
      </w:tr>
      <w:tr w:rsidR="00F448BC" w14:paraId="7A3BE7AD" w14:textId="77777777" w:rsidTr="00BE081A">
        <w:trPr>
          <w:cantSplit/>
          <w:trHeight w:val="3924"/>
        </w:trPr>
        <w:tc>
          <w:tcPr>
            <w:tcW w:w="6285" w:type="dxa"/>
          </w:tcPr>
          <w:p w14:paraId="285EC36F" w14:textId="60D07F3E" w:rsidR="00F448BC" w:rsidRPr="00E65D6E" w:rsidRDefault="00F448BC" w:rsidP="00FF408C"/>
        </w:tc>
        <w:tc>
          <w:tcPr>
            <w:tcW w:w="4713" w:type="dxa"/>
            <w:vMerge/>
          </w:tcPr>
          <w:p w14:paraId="567C50FD" w14:textId="77777777" w:rsidR="00F448BC" w:rsidRPr="00A33AA4" w:rsidRDefault="00F448BC" w:rsidP="00840CC7">
            <w:pPr>
              <w:pStyle w:val="TOC3"/>
            </w:pPr>
          </w:p>
        </w:tc>
      </w:tr>
    </w:tbl>
    <w:p w14:paraId="6733DC05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1B928518" w14:textId="77777777" w:rsidTr="00DD03CF">
        <w:tc>
          <w:tcPr>
            <w:tcW w:w="11016" w:type="dxa"/>
          </w:tcPr>
          <w:p w14:paraId="7250A9E4" w14:textId="05B785DA" w:rsidR="00A96F2C" w:rsidRDefault="00A96F2C" w:rsidP="00FD3653">
            <w:pPr>
              <w:pStyle w:val="Heading1"/>
            </w:pPr>
            <w:bookmarkStart w:id="0" w:name="_Toc243733140"/>
            <w:bookmarkStart w:id="1" w:name="_Toc245020107"/>
            <w:bookmarkStart w:id="2" w:name="_Toc245020139"/>
          </w:p>
        </w:tc>
      </w:tr>
    </w:tbl>
    <w:p w14:paraId="2667C822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0B0FF230" w14:textId="77777777" w:rsidTr="005E294F">
        <w:tc>
          <w:tcPr>
            <w:tcW w:w="11016" w:type="dxa"/>
          </w:tcPr>
          <w:p w14:paraId="76759086" w14:textId="6E25B0E7" w:rsidR="00B35001" w:rsidRPr="00B35001" w:rsidRDefault="00A20198" w:rsidP="00B35001">
            <w:pPr>
              <w:pStyle w:val="Heading1"/>
            </w:pPr>
            <w:bookmarkStart w:id="3" w:name="_Toc206163169"/>
            <w:r>
              <w:t>Etüt Özellikleri</w:t>
            </w:r>
            <w:bookmarkEnd w:id="3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1"/>
              <w:gridCol w:w="5297"/>
            </w:tblGrid>
            <w:tr w:rsidR="00B35001" w14:paraId="3FE0FC45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364C29" w14:textId="26A78312" w:rsidR="00B35001" w:rsidRDefault="00A20198" w:rsidP="005E294F">
                  <w:r>
                    <w:t>Etüt adı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146E87" w14:textId="7B70AF56" w:rsidR="00B35001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A20198" w14:paraId="31142380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FF5B5B" w14:textId="6CA2AB68" w:rsidR="00A20198" w:rsidRDefault="00A20198" w:rsidP="005E294F">
                  <w:r>
                    <w:t>Analiz tipi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60A12D" w14:textId="3796A0AE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A20198" w14:paraId="5BD49E86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6EBD93" w14:textId="06D274E4" w:rsidR="00A20198" w:rsidRDefault="00A20198" w:rsidP="005E294F">
                  <w:r>
                    <w:t>Mesh tipi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6B7782" w14:textId="52DB0C1E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Katı Mesh</w:t>
                  </w:r>
                </w:p>
              </w:tc>
            </w:tr>
            <w:tr w:rsidR="00A20198" w14:paraId="53269BF5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9841AF" w14:textId="0B39F61A" w:rsidR="00A20198" w:rsidRDefault="00A20198" w:rsidP="005E294F">
                  <w:r>
                    <w:t xml:space="preserve">Termal Etki: 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1CC7B8" w14:textId="49A2ECBB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Açık</w:t>
                  </w:r>
                </w:p>
              </w:tc>
            </w:tr>
            <w:tr w:rsidR="00A20198" w14:paraId="00A4524B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3DD2A2" w14:textId="3AF5B028" w:rsidR="00A20198" w:rsidRDefault="00A20198" w:rsidP="005E294F">
                  <w:r>
                    <w:t>Termal seçenek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C66F30" w14:textId="7E73CF1D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Sıcaklık yüklerini ekle</w:t>
                  </w:r>
                </w:p>
              </w:tc>
            </w:tr>
            <w:tr w:rsidR="00A20198" w14:paraId="32A4C645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33B8D8" w14:textId="76570B59" w:rsidR="00A20198" w:rsidRDefault="00A20198" w:rsidP="005E294F">
                  <w:r>
                    <w:t>Sıfır gerilim sıcaklığı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472D61" w14:textId="045B3DB6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A20198" w14:paraId="7C727BF4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2EB8B1" w14:textId="4F0A446A" w:rsidR="00A20198" w:rsidRDefault="00A20198" w:rsidP="005E294F">
                  <w:r>
                    <w:t>SOLIDWORKS Flow Simulation'dan akışkan basınç etkilerini ekle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700B69" w14:textId="57EF6B40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56DC8DC3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B5A78E" w14:textId="66375D6F" w:rsidR="00A20198" w:rsidRDefault="00A20198" w:rsidP="005E294F">
                  <w:r>
                    <w:t>Çözümleyici tipi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E9A145" w14:textId="7508653B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Otomatik</w:t>
                  </w:r>
                </w:p>
              </w:tc>
            </w:tr>
            <w:tr w:rsidR="00A20198" w14:paraId="06EB5141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993BF3" w14:textId="0C98DA32" w:rsidR="00A20198" w:rsidRDefault="00A20198" w:rsidP="005E294F">
                  <w:r>
                    <w:t xml:space="preserve">Düzlemde Etkisi: 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9D91B3" w14:textId="5EF770C0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50F24054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31214B" w14:textId="789AC82E" w:rsidR="00A20198" w:rsidRDefault="00A20198" w:rsidP="005E294F">
                  <w:r>
                    <w:t xml:space="preserve">Yumuşak Yay: 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D6DD3C" w14:textId="64FE7B9A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2945E240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3E6D55" w14:textId="7905876A" w:rsidR="00A20198" w:rsidRDefault="00A20198" w:rsidP="005E294F">
                  <w:r>
                    <w:t xml:space="preserve">Atalet Kabartması: 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F52981" w14:textId="6428E95D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0CFB5D4C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AE4E48" w14:textId="2236D8F9" w:rsidR="00A20198" w:rsidRDefault="00A20198" w:rsidP="005E294F">
                  <w:r>
                    <w:t>Uyumsuz bağlama seçenekleri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FE1F17" w14:textId="2D2E80F2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Otomatik</w:t>
                  </w:r>
                </w:p>
              </w:tc>
            </w:tr>
            <w:tr w:rsidR="00A20198" w14:paraId="0FCEA965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3DA02C" w14:textId="06454596" w:rsidR="00A20198" w:rsidRDefault="00A20198" w:rsidP="005E294F">
                  <w:r>
                    <w:t>Büyük yer değiştirme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36C274" w14:textId="2A8B4051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5E4414EA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DCDA18" w14:textId="74E3313E" w:rsidR="00A20198" w:rsidRDefault="00A20198" w:rsidP="005E294F">
                  <w:r>
                    <w:t>Serbest gövde kuvvetlerini hesapla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A7A3CE" w14:textId="4AE5085D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Açık</w:t>
                  </w:r>
                </w:p>
              </w:tc>
            </w:tr>
            <w:tr w:rsidR="00A20198" w14:paraId="5EA99F1E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EE9C72" w14:textId="2C4A1FA3" w:rsidR="00A20198" w:rsidRDefault="00A20198" w:rsidP="005E294F">
                  <w:r>
                    <w:t>Sürtünme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F4AD4F" w14:textId="32AC6C9C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3B04359B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C9BE31" w14:textId="2B895C44" w:rsidR="00A20198" w:rsidRDefault="00A20198" w:rsidP="005E294F">
                  <w:r>
                    <w:t xml:space="preserve">Uyumlu Yöntemi Kullan: 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920630" w14:textId="4FA57831" w:rsidR="00A20198" w:rsidRDefault="00A20198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32DC87A2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2508C7" w14:textId="514C0F38" w:rsidR="00A20198" w:rsidRDefault="00A20198" w:rsidP="005E294F">
                  <w:r>
                    <w:t>Sonuç klasörü</w:t>
                  </w:r>
                </w:p>
              </w:tc>
              <w:tc>
                <w:tcPr>
                  <w:tcW w:w="52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CE854B" w14:textId="6DF0A81D" w:rsidR="00A20198" w:rsidRDefault="00A20198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belgesi (C:\Users\Cem Onur\Downloads\hidrov3\hidroyeni)</w:t>
                  </w:r>
                </w:p>
              </w:tc>
            </w:tr>
          </w:tbl>
          <w:p w14:paraId="6AF66F12" w14:textId="11D9BE7A" w:rsidR="005E294F" w:rsidRDefault="005E294F" w:rsidP="00A96F2C"/>
        </w:tc>
      </w:tr>
      <w:bookmarkEnd w:id="0"/>
      <w:bookmarkEnd w:id="1"/>
      <w:bookmarkEnd w:id="2"/>
    </w:tbl>
    <w:p w14:paraId="7DCADD99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28C10B65" w14:textId="77777777" w:rsidTr="00E80CD9">
        <w:tc>
          <w:tcPr>
            <w:tcW w:w="11016" w:type="dxa"/>
          </w:tcPr>
          <w:p w14:paraId="6AA41F54" w14:textId="1549C807" w:rsidR="00F33129" w:rsidRPr="00B35001" w:rsidRDefault="00A20198" w:rsidP="000A7C6B">
            <w:pPr>
              <w:pStyle w:val="Heading1"/>
            </w:pPr>
            <w:bookmarkStart w:id="4" w:name="_Toc206163170"/>
            <w:r>
              <w:t>Birimler</w:t>
            </w:r>
            <w:bookmarkEnd w:id="4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57"/>
              <w:gridCol w:w="5281"/>
            </w:tblGrid>
            <w:tr w:rsidR="00F33129" w14:paraId="1E1919D8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5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52D752" w14:textId="6128193A" w:rsidR="00F33129" w:rsidRDefault="00A20198" w:rsidP="000A7C6B">
                  <w:r>
                    <w:t>Birim sistemi:</w:t>
                  </w:r>
                </w:p>
              </w:tc>
              <w:tc>
                <w:tcPr>
                  <w:tcW w:w="528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1B3DA7" w14:textId="32E1CC1B" w:rsidR="00F33129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20198" w14:paraId="64F2332A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5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B6C10B" w14:textId="3AA1B012" w:rsidR="00A20198" w:rsidRDefault="00A20198" w:rsidP="000A7C6B">
                  <w:r>
                    <w:t>Uzunluk/Yer Değiştirme</w:t>
                  </w:r>
                </w:p>
              </w:tc>
              <w:tc>
                <w:tcPr>
                  <w:tcW w:w="528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189AA9" w14:textId="67EC65E6" w:rsidR="00A20198" w:rsidRDefault="00A20198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A20198" w14:paraId="000338A4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5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7C74BD" w14:textId="16A0897A" w:rsidR="00A20198" w:rsidRDefault="00A20198" w:rsidP="000A7C6B">
                  <w:r>
                    <w:t>Sıcaklık</w:t>
                  </w:r>
                </w:p>
              </w:tc>
              <w:tc>
                <w:tcPr>
                  <w:tcW w:w="528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975E23" w14:textId="27C6D302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20198" w14:paraId="7C958BC5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5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1D1AE" w14:textId="102004FF" w:rsidR="00A20198" w:rsidRDefault="00A20198" w:rsidP="000A7C6B">
                  <w:r>
                    <w:t>Açısal hız</w:t>
                  </w:r>
                </w:p>
              </w:tc>
              <w:tc>
                <w:tcPr>
                  <w:tcW w:w="528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BD60549" w14:textId="376C6B00" w:rsidR="00A20198" w:rsidRDefault="00A20198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Rad/sn</w:t>
                  </w:r>
                </w:p>
              </w:tc>
            </w:tr>
            <w:tr w:rsidR="00A20198" w14:paraId="3B3755C3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25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FE9D0B" w14:textId="54E1E3CB" w:rsidR="00A20198" w:rsidRDefault="00A20198" w:rsidP="000A7C6B">
                  <w:r>
                    <w:t>Basınç/Gerilim</w:t>
                  </w:r>
                </w:p>
              </w:tc>
              <w:tc>
                <w:tcPr>
                  <w:tcW w:w="528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DB82D6" w14:textId="78ECC74C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CFBF3B4" w14:textId="7567C765" w:rsidR="00F33129" w:rsidRDefault="00F33129" w:rsidP="000A7C6B"/>
        </w:tc>
      </w:tr>
    </w:tbl>
    <w:p w14:paraId="10DEF4B7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66BB077D" w14:textId="77777777" w:rsidTr="005273D5">
        <w:trPr>
          <w:trHeight w:val="4158"/>
        </w:trPr>
        <w:tc>
          <w:tcPr>
            <w:tcW w:w="11136" w:type="dxa"/>
          </w:tcPr>
          <w:p w14:paraId="545ECDD9" w14:textId="636463C5" w:rsidR="00E80CD9" w:rsidRPr="00AC3438" w:rsidRDefault="00A20198" w:rsidP="000A7C6B">
            <w:pPr>
              <w:pStyle w:val="Heading1"/>
            </w:pPr>
            <w:bookmarkStart w:id="5" w:name="_Toc206163171"/>
            <w:bookmarkStart w:id="6" w:name="_Toc243733144"/>
            <w:bookmarkStart w:id="7" w:name="_Toc245020112"/>
            <w:bookmarkStart w:id="8" w:name="_Toc245020144"/>
            <w:r>
              <w:lastRenderedPageBreak/>
              <w:t>Malzeme Özellikleri</w:t>
            </w:r>
            <w:bookmarkEnd w:id="5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7E98E96C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0BCE9B" w14:textId="48FC3483" w:rsidR="00E80CD9" w:rsidRPr="003E6C57" w:rsidRDefault="00A20198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Referansı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401E2CE" w14:textId="14193632" w:rsidR="00E80CD9" w:rsidRPr="003E6C57" w:rsidRDefault="00A2019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Özellikler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66D227" w14:textId="22E89008" w:rsidR="00E80CD9" w:rsidRPr="003E6C57" w:rsidRDefault="00A20198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Bileşenler</w:t>
                  </w:r>
                </w:p>
              </w:tc>
            </w:tr>
            <w:tr w:rsidR="00E80CD9" w:rsidRPr="000841BF" w14:paraId="0D24E25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4B3FCA79" w14:textId="22AE7359" w:rsidR="00E80CD9" w:rsidRPr="00577134" w:rsidRDefault="00A20198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98BE7BD" wp14:editId="2876BB9A">
                        <wp:extent cx="1904365" cy="1404620"/>
                        <wp:effectExtent l="0" t="0" r="635" b="5080"/>
                        <wp:docPr id="413617253" name="Picture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3617253" name="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04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2A9B0A9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9474FB5" w14:textId="527B4BB9" w:rsidR="00E80CD9" w:rsidRPr="00BE6656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Ad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C9C518" w14:textId="3F296CBE" w:rsidR="00E80CD9" w:rsidRPr="00BE6656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Dövme Paslanmaz Çelik</w:t>
                        </w:r>
                      </w:p>
                    </w:tc>
                  </w:tr>
                  <w:tr w:rsidR="00A20198" w:rsidRPr="00577134" w14:paraId="01DBAC1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E82159" w14:textId="63658309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tipi: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A545F60" w14:textId="4860CF35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İzotropik Doğrusal Elastik Analizi</w:t>
                        </w:r>
                      </w:p>
                    </w:tc>
                  </w:tr>
                  <w:tr w:rsidR="00A20198" w:rsidRPr="00577134" w14:paraId="1C77ACD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1C1585E" w14:textId="362ECBC3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Varsayılan hata kriteri: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67F6E6" w14:textId="3C4BC3E5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Maks. von Mises Gerilimi</w:t>
                        </w:r>
                      </w:p>
                    </w:tc>
                  </w:tr>
                  <w:tr w:rsidR="00A20198" w:rsidRPr="00577134" w14:paraId="064CC44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089EB0" w14:textId="4A13C5F8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Akma mukavemeti: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BCB3DB" w14:textId="739E8891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2,06807e+08 N/m^2</w:t>
                        </w:r>
                      </w:p>
                    </w:tc>
                  </w:tr>
                  <w:tr w:rsidR="00A20198" w:rsidRPr="00577134" w14:paraId="1F608AE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710AAE" w14:textId="55BDC19E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Gerilme mukavemeti: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B3A8D2" w14:textId="6BB9B458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5,17017e+08 N/m^2</w:t>
                        </w:r>
                      </w:p>
                    </w:tc>
                  </w:tr>
                  <w:tr w:rsidR="00A20198" w:rsidRPr="00577134" w14:paraId="5C7A4EA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7E5441" w14:textId="5B27BAA6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Elastik modül: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7339BA" w14:textId="1E3060AD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2e+11 N/m^2</w:t>
                        </w:r>
                      </w:p>
                    </w:tc>
                  </w:tr>
                  <w:tr w:rsidR="00A20198" w:rsidRPr="00577134" w14:paraId="6B973B9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C877E2" w14:textId="23D7322F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 oranı: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ABDF02" w14:textId="11ACEC73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0,26  </w:t>
                        </w:r>
                      </w:p>
                    </w:tc>
                  </w:tr>
                  <w:tr w:rsidR="00A20198" w:rsidRPr="00577134" w14:paraId="46D262A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7F338E6" w14:textId="1020560D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Kütle yoğunluğu: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DAA401" w14:textId="4391E3F9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8.000 kg/m^3</w:t>
                        </w:r>
                      </w:p>
                    </w:tc>
                  </w:tr>
                  <w:tr w:rsidR="00A20198" w:rsidRPr="00577134" w14:paraId="4378E38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7297FE" w14:textId="0FBC80C4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Yırtılma modülü: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3D9B3A" w14:textId="4DA49BD2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7,9e+10 N/m^2</w:t>
                        </w:r>
                      </w:p>
                    </w:tc>
                  </w:tr>
                  <w:tr w:rsidR="00A20198" w:rsidRPr="00577134" w14:paraId="7B6F6AA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CC441BD" w14:textId="7C5C4E14" w:rsidR="00A20198" w:rsidRDefault="00A20198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Termal genleşme katsayısı: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1AB3C5" w14:textId="7C2C505F" w:rsidR="00A20198" w:rsidRDefault="00A20198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1,1e-05 /Kelvin</w:t>
                        </w:r>
                      </w:p>
                    </w:tc>
                  </w:tr>
                </w:tbl>
                <w:p w14:paraId="18F28A8B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05BCA2EC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1(Döndür1)(Parça7^hidrolik_tasima-1),</w:t>
                  </w:r>
                </w:p>
                <w:p w14:paraId="3F7E9708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1(Döndür1)(Parça8^hidrolik_tasima-1),</w:t>
                  </w:r>
                </w:p>
                <w:p w14:paraId="7F444C89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1(Yükseklik-Ekstrüzyon1)(bar-1),</w:t>
                  </w:r>
                </w:p>
                <w:p w14:paraId="7DBB527A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1(Yükseklik-Ekstrüzyon1)(bar-2),</w:t>
                  </w:r>
                </w:p>
                <w:p w14:paraId="496A0BD8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1(Yükseklik-Ekstrüzyon1)(bar-5),</w:t>
                  </w:r>
                </w:p>
                <w:p w14:paraId="77894E12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1(Yükseklik-Ekstrüzyon1)(bar-6),</w:t>
                  </w:r>
                </w:p>
                <w:p w14:paraId="2C4ED992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1(Radyus1)(base_1-1),</w:t>
                  </w:r>
                </w:p>
                <w:p w14:paraId="020D4460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1(Kes-Ekstrüzyon13)(base_2-1),</w:t>
                  </w:r>
                </w:p>
                <w:p w14:paraId="1DDF0458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9-1/ase 1-1),</w:t>
                  </w:r>
                </w:p>
                <w:p w14:paraId="64B51A83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9-1/ase 1-2),</w:t>
                  </w:r>
                </w:p>
                <w:p w14:paraId="753BDEDF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9-1/ase 1-3),</w:t>
                  </w:r>
                </w:p>
                <w:p w14:paraId="40B8C183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9-1/ase 1-4),</w:t>
                  </w:r>
                </w:p>
                <w:p w14:paraId="0078F176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9-1/ase 2-1),</w:t>
                  </w:r>
                </w:p>
                <w:p w14:paraId="70E50561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1(Cut-Extrude1)(model 9-1/ase 3-1),</w:t>
                  </w:r>
                </w:p>
                <w:p w14:paraId="7BBA6C75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9-1/ase 4-1),</w:t>
                  </w:r>
                </w:p>
                <w:p w14:paraId="54E3EF9B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9-1/ase 4-2),</w:t>
                  </w:r>
                </w:p>
                <w:p w14:paraId="13137D05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9-1/ase 5-1),</w:t>
                  </w:r>
                </w:p>
                <w:p w14:paraId="5FFDE19C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9-1/ase 5-1),</w:t>
                  </w:r>
                </w:p>
                <w:p w14:paraId="062139B4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9-1/ase 5-2),</w:t>
                  </w:r>
                </w:p>
                <w:p w14:paraId="39C33966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9-1/ase 5-2),</w:t>
                  </w:r>
                </w:p>
                <w:p w14:paraId="2406DB68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1(Boss-Extrude1)(model 9-2/ase 1-1),</w:t>
                  </w:r>
                </w:p>
                <w:p w14:paraId="6AB64EEC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9-2/ase 1-2),</w:t>
                  </w:r>
                </w:p>
                <w:p w14:paraId="690A709E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9-2/ase 1-3),</w:t>
                  </w:r>
                </w:p>
                <w:p w14:paraId="23213B7F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9-2/ase 1-4),</w:t>
                  </w:r>
                </w:p>
                <w:p w14:paraId="4F97A93F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9-2/ase 2-1),</w:t>
                  </w:r>
                </w:p>
                <w:p w14:paraId="50E2040A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1(Cut-Extrude1)(model 9-2/ase 3-1),</w:t>
                  </w:r>
                </w:p>
                <w:p w14:paraId="6C55FCB8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9-2/ase 4-1),</w:t>
                  </w:r>
                </w:p>
                <w:p w14:paraId="0BE24FE8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9-2/ase 4-2),</w:t>
                  </w:r>
                </w:p>
                <w:p w14:paraId="6587BC0F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9-2/ase 5-1),</w:t>
                  </w:r>
                </w:p>
                <w:p w14:paraId="60FE7EA7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9-2/ase 5-1),</w:t>
                  </w:r>
                </w:p>
                <w:p w14:paraId="27AE3039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9-2/ase 5-2),</w:t>
                  </w:r>
                </w:p>
                <w:p w14:paraId="2D4C6F0E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9-2/ase 5-2),</w:t>
                  </w:r>
                </w:p>
                <w:p w14:paraId="73B4D27B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9-3/ase 1-1),</w:t>
                  </w:r>
                </w:p>
                <w:p w14:paraId="21E5DCC5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9-3/ase 1-2),</w:t>
                  </w:r>
                </w:p>
                <w:p w14:paraId="447D7247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9-3/ase 1-3),</w:t>
                  </w:r>
                </w:p>
                <w:p w14:paraId="60686915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9-3/ase 1-4),</w:t>
                  </w:r>
                </w:p>
                <w:p w14:paraId="71C5D90B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9-3/ase 2-1),</w:t>
                  </w:r>
                </w:p>
                <w:p w14:paraId="662D2101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1(Cut-Extrude1)(model 9-3/ase 3-1),</w:t>
                  </w:r>
                </w:p>
                <w:p w14:paraId="07152001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9-3/ase 4-1),</w:t>
                  </w:r>
                </w:p>
                <w:p w14:paraId="26D488E9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9-3/ase 4-2),</w:t>
                  </w:r>
                </w:p>
                <w:p w14:paraId="6D462055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lastRenderedPageBreak/>
                    <w:t>SolidBody 1(Chamfer1)(model 9-3/ase 5-1),</w:t>
                  </w:r>
                </w:p>
                <w:p w14:paraId="34C83B97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9-3/ase 5-1),</w:t>
                  </w:r>
                </w:p>
                <w:p w14:paraId="02EF5A3B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9-3/ase 5-2),</w:t>
                  </w:r>
                </w:p>
                <w:p w14:paraId="4DE173B0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9-3/ase 5-2),</w:t>
                  </w:r>
                </w:p>
                <w:p w14:paraId="2DDACA50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9-4/ase 1-1),</w:t>
                  </w:r>
                </w:p>
                <w:p w14:paraId="766A0B1C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9-4/ase 1-2),</w:t>
                  </w:r>
                </w:p>
                <w:p w14:paraId="74AF727C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9-4/ase 1-3),</w:t>
                  </w:r>
                </w:p>
                <w:p w14:paraId="58F12810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1(Boss-Extrude1)(model 9-4/ase 1-4),</w:t>
                  </w:r>
                </w:p>
                <w:p w14:paraId="6B09C1EA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9-4/ase 2-1),</w:t>
                  </w:r>
                </w:p>
                <w:p w14:paraId="5A1A0C17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1(Cut-Extrude1)(model 9-4/ase 3-1),</w:t>
                  </w:r>
                </w:p>
                <w:p w14:paraId="4915E325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9-4/ase 4-1),</w:t>
                  </w:r>
                </w:p>
                <w:p w14:paraId="1284F39A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1(Cut-Extrude4)(model 9-4/ase 4-2),</w:t>
                  </w:r>
                </w:p>
                <w:p w14:paraId="4414468E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9-4/ase 5-1),</w:t>
                  </w:r>
                </w:p>
                <w:p w14:paraId="2CEDFB2D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9-4/ase 5-1),</w:t>
                  </w:r>
                </w:p>
                <w:p w14:paraId="166CFF50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1(Chamfer1)(model 9-4/ase 5-2),</w:t>
                  </w:r>
                </w:p>
                <w:p w14:paraId="73A5F491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2(Boss-Extrude5)(model 9-4/ase 5-2),</w:t>
                  </w:r>
                </w:p>
                <w:p w14:paraId="29CFF127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1(Yükseklik-Ekstrüzyon1)(pim-1),</w:t>
                  </w:r>
                </w:p>
                <w:p w14:paraId="5E610DD0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1(Yükseklik-Ekstrüzyon1)(pim-2),</w:t>
                  </w:r>
                </w:p>
                <w:p w14:paraId="785EF32C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1(Yükseklik-Ekstrüzyon1)(pin-1),</w:t>
                  </w:r>
                </w:p>
                <w:p w14:paraId="3F85AAEA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1(Yükseklik-Ekstrüzyon1)(pin-2),</w:t>
                  </w:r>
                </w:p>
                <w:p w14:paraId="7AEE67B6" w14:textId="77777777" w:rsidR="00A20198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1(Yükseklik-Ekstrüzyon1)(pin-3),</w:t>
                  </w:r>
                </w:p>
                <w:p w14:paraId="2BB9ACBF" w14:textId="270DA230" w:rsidR="00E80CD9" w:rsidRPr="00577134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1(Yükseklik-Ekstrüzyon1)(pin-4)</w:t>
                  </w:r>
                </w:p>
              </w:tc>
            </w:tr>
            <w:tr w:rsidR="00E80CD9" w:rsidRPr="000841BF" w14:paraId="1A9952AD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CBEB101" w14:textId="54706A63" w:rsidR="00E80CD9" w:rsidRPr="000841BF" w:rsidRDefault="00A20198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lastRenderedPageBreak/>
                    <w:t>Eğri Verisi:N/A</w:t>
                  </w:r>
                </w:p>
              </w:tc>
            </w:tr>
          </w:tbl>
          <w:p w14:paraId="647E922F" w14:textId="28E970D6" w:rsidR="00E80CD9" w:rsidRDefault="00E80CD9" w:rsidP="000A7C6B"/>
        </w:tc>
      </w:tr>
      <w:bookmarkEnd w:id="6"/>
      <w:bookmarkEnd w:id="7"/>
      <w:bookmarkEnd w:id="8"/>
    </w:tbl>
    <w:p w14:paraId="301B2E43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2FE252A" w14:textId="77777777" w:rsidTr="00452CBC">
        <w:tc>
          <w:tcPr>
            <w:tcW w:w="11016" w:type="dxa"/>
          </w:tcPr>
          <w:p w14:paraId="1DCA90BE" w14:textId="26E03365" w:rsidR="005273D5" w:rsidRPr="00AF1A58" w:rsidRDefault="00A20198" w:rsidP="000A7C6B">
            <w:pPr>
              <w:pStyle w:val="Heading1"/>
              <w:rPr>
                <w:b w:val="0"/>
                <w:bCs w:val="0"/>
              </w:rPr>
            </w:pPr>
            <w:bookmarkStart w:id="9" w:name="_Toc206163172"/>
            <w:r>
              <w:rPr>
                <w:rStyle w:val="Strong"/>
              </w:rPr>
              <w:lastRenderedPageBreak/>
              <w:t>Yükler ve Fikstürler</w:t>
            </w:r>
            <w:bookmarkEnd w:id="9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20198" w14:paraId="005ED525" w14:textId="77777777" w:rsidTr="000A4E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F1F78AD" w14:textId="78634495" w:rsidR="00A20198" w:rsidRPr="004E282D" w:rsidRDefault="00A2019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Fikstür adı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56572C4" w14:textId="3DD6B5DE" w:rsidR="00A20198" w:rsidRPr="004E282D" w:rsidRDefault="00A2019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Fikstür Resmi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05D8FB4" w14:textId="70EB202C" w:rsidR="00A20198" w:rsidRPr="004E282D" w:rsidRDefault="00A2019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Fikstür Detayları</w:t>
                  </w:r>
                </w:p>
              </w:tc>
            </w:tr>
            <w:tr w:rsidR="00A20198" w14:paraId="26EC6C6A" w14:textId="77777777" w:rsidTr="00BE21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51239D5E" w14:textId="77B6A9ED" w:rsidR="00A20198" w:rsidRPr="00AD5FBA" w:rsidRDefault="00A2019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Sabitlenmiş-1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5E591071" w14:textId="4067E606" w:rsidR="00A20198" w:rsidRPr="006208CB" w:rsidRDefault="00A2019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6CF04579" wp14:editId="67DD1B8C">
                        <wp:extent cx="1772285" cy="1307465"/>
                        <wp:effectExtent l="0" t="0" r="0" b="6985"/>
                        <wp:docPr id="1141201714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1201714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074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2576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635"/>
                    <w:gridCol w:w="1374"/>
                  </w:tblGrid>
                  <w:tr w:rsidR="00A20198" w14:paraId="57DB174D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F368692" w14:textId="2096F8E9" w:rsidR="00A20198" w:rsidRPr="00BE6656" w:rsidRDefault="00A20198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Objeler: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9D552ED" w14:textId="5AD7BDFD" w:rsidR="00A20198" w:rsidRPr="00154A1A" w:rsidRDefault="00A2019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kenarlar, 14 yüzler</w:t>
                        </w:r>
                      </w:p>
                    </w:tc>
                  </w:tr>
                  <w:tr w:rsidR="00A20198" w14:paraId="3AD1C4E1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85E780" w14:textId="1C7AD17E" w:rsidR="00A20198" w:rsidRDefault="00A2019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80ECCC1" w14:textId="2EC39BE0" w:rsidR="00A20198" w:rsidRDefault="00A2019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Sabit Geometri</w:t>
                        </w:r>
                      </w:p>
                    </w:tc>
                  </w:tr>
                </w:tbl>
                <w:p w14:paraId="6E68009D" w14:textId="77777777" w:rsidR="00A20198" w:rsidRPr="004C6DEB" w:rsidRDefault="00A20198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5754A38A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707EF34" w14:textId="245087BC" w:rsidR="003F154A" w:rsidRPr="003F154A" w:rsidRDefault="00A20198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Sonuç Kuvvetleri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6FBC0617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6708FC8" w14:textId="3A391D25" w:rsidR="003F154A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Bileşenler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748C918" w14:textId="2FB77552" w:rsidR="003F154A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E57649B" w14:textId="6140AD88" w:rsidR="003F154A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9BB3B57" w14:textId="140F5F31" w:rsidR="003F154A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EE058D1" w14:textId="646FB463" w:rsidR="003F154A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Sonuç</w:t>
                        </w:r>
                      </w:p>
                    </w:tc>
                  </w:tr>
                  <w:tr w:rsidR="003F154A" w14:paraId="603E37F5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B429B17" w14:textId="3219DCFF" w:rsidR="003F154A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Tepki kuvveti(N)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5448936" w14:textId="40D0D286" w:rsidR="003F154A" w:rsidRPr="00EF37BF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6,29236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150BDE1" w14:textId="1D23D88B" w:rsidR="003F154A" w:rsidRPr="00EF37BF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25.145,8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1910B5F" w14:textId="468E3A97" w:rsidR="003F154A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17,1852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46E22EA" w14:textId="4C847EEA" w:rsidR="003F154A" w:rsidRPr="00EF37BF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25.145,8</w:t>
                        </w:r>
                      </w:p>
                    </w:tc>
                  </w:tr>
                  <w:tr w:rsidR="00935682" w14:paraId="28A3F6DF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DF5A0BF" w14:textId="253FFB34" w:rsidR="00935682" w:rsidRDefault="00A20198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Tepki Momenti(N.m)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324AB0F" w14:textId="2629268A" w:rsidR="00935682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0C338F7" w14:textId="03370D8A" w:rsidR="00935682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6D1F64" w14:textId="596A8F3E" w:rsidR="00935682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15A19FD" w14:textId="1205B1F9" w:rsidR="00935682" w:rsidRDefault="00A20198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5429B82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512D2C0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20198" w14:paraId="63A89CE6" w14:textId="77777777" w:rsidTr="00B802D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E2C05FD" w14:textId="75C72834" w:rsidR="00A20198" w:rsidRPr="004E282D" w:rsidRDefault="00A20198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Yük adı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9EE8684" w14:textId="5EA43420" w:rsidR="00A20198" w:rsidRPr="004E282D" w:rsidRDefault="00A2019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Resim Yükle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8F68066" w14:textId="641CEE7D" w:rsidR="00A20198" w:rsidRPr="004E282D" w:rsidRDefault="00A20198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Yük Detayları</w:t>
                  </w:r>
                </w:p>
              </w:tc>
            </w:tr>
            <w:tr w:rsidR="00A20198" w14:paraId="0A1B6B2E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56980735" w14:textId="2EE39EDF" w:rsidR="00A20198" w:rsidRPr="00F42DD1" w:rsidRDefault="00A20198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Yerçekimi-1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21596C6C" w14:textId="43B521ED" w:rsidR="00A20198" w:rsidRPr="006208CB" w:rsidRDefault="00A2019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6E36A73" wp14:editId="053BF2C5">
                        <wp:extent cx="1907540" cy="1407160"/>
                        <wp:effectExtent l="0" t="0" r="0" b="2540"/>
                        <wp:docPr id="581872621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1872621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0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2597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608"/>
                    <w:gridCol w:w="1352"/>
                  </w:tblGrid>
                  <w:tr w:rsidR="00A20198" w14:paraId="66F751BD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E866CCC" w14:textId="266149BC" w:rsidR="00A20198" w:rsidRPr="00BE6656" w:rsidRDefault="00A20198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Referans: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608B43D" w14:textId="7D56660B" w:rsidR="00A20198" w:rsidRPr="00B77EA3" w:rsidRDefault="00A2019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Üst Düzlem</w:t>
                        </w:r>
                      </w:p>
                    </w:tc>
                  </w:tr>
                  <w:tr w:rsidR="00A20198" w14:paraId="5D49D3D0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6DE16DC" w14:textId="744FA9C7" w:rsidR="00A20198" w:rsidRDefault="00A2019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Değerler: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1FD562" w14:textId="2F31219E" w:rsidR="00A20198" w:rsidRDefault="00A2019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0 -9,81</w:t>
                        </w:r>
                      </w:p>
                    </w:tc>
                  </w:tr>
                  <w:tr w:rsidR="00A20198" w14:paraId="1BFC2045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6677C4" w14:textId="326EB975" w:rsidR="00A20198" w:rsidRDefault="00A20198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Birimler: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0D5ED7" w14:textId="5CCD7C11" w:rsidR="00A20198" w:rsidRDefault="00A20198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57D4645F" w14:textId="77777777" w:rsidR="00A20198" w:rsidRDefault="00A20198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A20198" w14:paraId="527D5728" w14:textId="77777777" w:rsidTr="000775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5E31E7D" w14:textId="5285C8C4" w:rsidR="00A20198" w:rsidRPr="00F42DD1" w:rsidRDefault="00A20198" w:rsidP="000775B9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Kuvvet-1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0515928E" w14:textId="073E8F9C" w:rsidR="00A20198" w:rsidRPr="006208CB" w:rsidRDefault="00A20198" w:rsidP="000775B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617F77E" wp14:editId="435DEC38">
                        <wp:extent cx="1907540" cy="1407160"/>
                        <wp:effectExtent l="0" t="0" r="0" b="2540"/>
                        <wp:docPr id="301948130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1948130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07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2597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608"/>
                    <w:gridCol w:w="1352"/>
                  </w:tblGrid>
                  <w:tr w:rsidR="00A20198" w14:paraId="4F5812E9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7A40FB4" w14:textId="4CC7BAAD" w:rsidR="00A20198" w:rsidRPr="00BE6656" w:rsidRDefault="00A20198" w:rsidP="000775B9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Objeler: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BFB361E" w14:textId="25515099" w:rsidR="00A20198" w:rsidRPr="00B77EA3" w:rsidRDefault="00A20198" w:rsidP="000775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yüzler</w:t>
                        </w:r>
                      </w:p>
                    </w:tc>
                  </w:tr>
                  <w:tr w:rsidR="00A20198" w14:paraId="1348160D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2EBA124" w14:textId="4F82A0E7" w:rsidR="00A20198" w:rsidRDefault="00A20198" w:rsidP="000775B9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Tip: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491AA88" w14:textId="61638FE3" w:rsidR="00A20198" w:rsidRDefault="00A20198" w:rsidP="000775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Normal kuvvet uygula</w:t>
                        </w:r>
                      </w:p>
                    </w:tc>
                  </w:tr>
                  <w:tr w:rsidR="00A20198" w14:paraId="5FEC7A6E" w14:textId="77777777" w:rsidTr="00A2019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E47DD19" w14:textId="0E21A9FA" w:rsidR="00A20198" w:rsidRDefault="00A20198" w:rsidP="000775B9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Değer: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5F9EC57" w14:textId="3C829165" w:rsidR="00A20198" w:rsidRDefault="00A20198" w:rsidP="000775B9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15.000 N</w:t>
                        </w:r>
                      </w:p>
                    </w:tc>
                  </w:tr>
                </w:tbl>
                <w:p w14:paraId="00DA51B6" w14:textId="77777777" w:rsidR="00A20198" w:rsidRDefault="00A20198" w:rsidP="000775B9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BF43767" w14:textId="0CAA2DD7" w:rsidR="005273D5" w:rsidRDefault="005273D5" w:rsidP="000A7C6B">
            <w:pPr>
              <w:rPr>
                <w:rStyle w:val="Strong"/>
              </w:rPr>
            </w:pPr>
          </w:p>
        </w:tc>
      </w:tr>
    </w:tbl>
    <w:p w14:paraId="1B580A4D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7B996D44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C05B338" w14:textId="0D31A376" w:rsidR="00104BD8" w:rsidRDefault="00A20198" w:rsidP="00A20198">
            <w:pPr>
              <w:pStyle w:val="Heading1"/>
            </w:pPr>
            <w:bookmarkStart w:id="10" w:name="_Toc206163174"/>
            <w:r>
              <w:lastRenderedPageBreak/>
              <w:t>Etkileşim Bilgisi</w:t>
            </w:r>
            <w:bookmarkEnd w:id="10"/>
          </w:p>
          <w:p w14:paraId="01B96076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2C3CB5E2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B63EBF" w14:textId="60A6C534" w:rsidR="002B4DE8" w:rsidRDefault="00A20198" w:rsidP="00C16188">
                  <w:pPr>
                    <w:jc w:val="center"/>
                  </w:pPr>
                  <w:r>
                    <w:t>Etkileşim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9201DA" w14:textId="7F2B7B0F" w:rsidR="002B4DE8" w:rsidRDefault="00A20198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Etkileşim Görüntüsü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5DD837" w14:textId="6B2A4C58" w:rsidR="002B4DE8" w:rsidRDefault="00A20198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Etkileşim Özellikleri</w:t>
                  </w:r>
                </w:p>
              </w:tc>
            </w:tr>
            <w:tr w:rsidR="002B4DE8" w14:paraId="62EAA928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1A7B57" w14:textId="65E0CA25" w:rsidR="002B4DE8" w:rsidRPr="00211C62" w:rsidRDefault="00A20198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Etkileşim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2FA8317" w14:textId="339BEC6A" w:rsidR="002B4DE8" w:rsidRPr="000B04D4" w:rsidRDefault="00A20198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FC967A2" wp14:editId="0C58BD2C">
                        <wp:extent cx="2445385" cy="1803400"/>
                        <wp:effectExtent l="0" t="0" r="0" b="6350"/>
                        <wp:docPr id="673078665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3078665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803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F550544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F83AB99" w14:textId="1D5EDE11" w:rsidR="0017091B" w:rsidRPr="00BE6656" w:rsidRDefault="00A20198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Tip: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95AE6CC" w14:textId="5B79FC21" w:rsidR="0017091B" w:rsidRPr="00BE6656" w:rsidRDefault="00A20198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Birleşmiş</w:t>
                        </w:r>
                      </w:p>
                    </w:tc>
                  </w:tr>
                  <w:tr w:rsidR="00A20198" w14:paraId="567DE64D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50C2CC4" w14:textId="36F90DFC" w:rsidR="00A20198" w:rsidRDefault="00A20198" w:rsidP="004F6DE4">
                        <w:pPr>
                          <w:jc w:val="right"/>
                        </w:pPr>
                        <w:r>
                          <w:t>Bileşenler: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1E3FAE" w14:textId="0B9A599D" w:rsidR="00A20198" w:rsidRDefault="00A20198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bileşenler</w:t>
                        </w:r>
                      </w:p>
                    </w:tc>
                  </w:tr>
                  <w:tr w:rsidR="00A20198" w14:paraId="7625DFA2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918BC42" w14:textId="26012E8F" w:rsidR="00A20198" w:rsidRDefault="00A20198" w:rsidP="004F6DE4">
                        <w:pPr>
                          <w:jc w:val="right"/>
                        </w:pPr>
                        <w:r>
                          <w:t>Seçenekler: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4FAD764" w14:textId="1663DC39" w:rsidR="00A20198" w:rsidRDefault="00A20198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Bağımsız mesh</w:t>
                        </w:r>
                      </w:p>
                    </w:tc>
                  </w:tr>
                </w:tbl>
                <w:p w14:paraId="4BB7BD6C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56610D0" w14:textId="076CABC7" w:rsidR="00104BD8" w:rsidRDefault="00104BD8" w:rsidP="000A7C6B">
            <w:pPr>
              <w:rPr>
                <w:rStyle w:val="A3"/>
              </w:rPr>
            </w:pPr>
          </w:p>
          <w:p w14:paraId="679FE176" w14:textId="77777777" w:rsidR="00104BD8" w:rsidRDefault="00104BD8" w:rsidP="000A7C6B"/>
        </w:tc>
      </w:tr>
    </w:tbl>
    <w:p w14:paraId="4801BE24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5983DAAF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5E84F69" w14:textId="6FB7AB09" w:rsidR="00A61A59" w:rsidRDefault="00A20198" w:rsidP="000A7C6B">
            <w:pPr>
              <w:pStyle w:val="Heading1"/>
            </w:pPr>
            <w:bookmarkStart w:id="11" w:name="_Toc206163175"/>
            <w:r>
              <w:lastRenderedPageBreak/>
              <w:t>Mesh bilgisi</w:t>
            </w:r>
            <w:bookmarkEnd w:id="11"/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08FB0895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3B2AF0" w14:textId="71A43DE1" w:rsidR="00A9531D" w:rsidRDefault="00A20198" w:rsidP="00C16188">
                  <w:r>
                    <w:t>Mesh tipi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EB1114" w14:textId="6775D920" w:rsidR="00A9531D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Katı Mesh</w:t>
                  </w:r>
                </w:p>
              </w:tc>
            </w:tr>
            <w:tr w:rsidR="00A20198" w14:paraId="24950706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7F4A9B" w14:textId="043B4A0C" w:rsidR="00A20198" w:rsidRDefault="00A20198" w:rsidP="00C16188">
                  <w:r>
                    <w:t xml:space="preserve">Kullanılan Meshleyici: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5E2A99" w14:textId="7194722B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Karışık eğrilik tabanlı mesh</w:t>
                  </w:r>
                </w:p>
              </w:tc>
            </w:tr>
            <w:tr w:rsidR="00A20198" w14:paraId="781CA9CC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E0A0FB" w14:textId="7EAAF7AF" w:rsidR="00A20198" w:rsidRDefault="00A20198" w:rsidP="00C16188">
                  <w:r>
                    <w:t>Yüksek kaliteli mesh için jakoben noktalar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88CAED9" w14:textId="7FECE916" w:rsidR="00A20198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Noktalar</w:t>
                  </w:r>
                </w:p>
              </w:tc>
            </w:tr>
            <w:tr w:rsidR="00A20198" w14:paraId="215B177B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D6E59D" w14:textId="3EA081CE" w:rsidR="00A20198" w:rsidRDefault="00A20198" w:rsidP="00C16188">
                  <w:r>
                    <w:t>Maksimum eleman boyutu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33B2B1" w14:textId="2EA0978D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147,051 mm</w:t>
                  </w:r>
                </w:p>
              </w:tc>
            </w:tr>
            <w:tr w:rsidR="00A20198" w14:paraId="30841AD4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4A250D" w14:textId="57060863" w:rsidR="00A20198" w:rsidRDefault="00A20198" w:rsidP="00C16188">
                  <w:r>
                    <w:t>Minimum eleman boyutu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7C2429" w14:textId="1D7CA1D9" w:rsidR="00A20198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7,35255 mm</w:t>
                  </w:r>
                </w:p>
              </w:tc>
            </w:tr>
            <w:tr w:rsidR="00A20198" w14:paraId="0AC08BEC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F11DCB" w14:textId="17C4A3FE" w:rsidR="00A20198" w:rsidRDefault="00A20198" w:rsidP="00C16188">
                  <w:r>
                    <w:t>Mesh Kalitesi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10DB78" w14:textId="6DD41725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Yüksek</w:t>
                  </w:r>
                </w:p>
              </w:tc>
            </w:tr>
            <w:tr w:rsidR="00A20198" w14:paraId="0637E065" w14:textId="77777777" w:rsidTr="00A201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74BE25" w14:textId="28A8271C" w:rsidR="00A20198" w:rsidRDefault="00A20198" w:rsidP="00C16188">
                  <w:r>
                    <w:t>Başarısız parçaları bağımsız olarak yeniden meshle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AF6810" w14:textId="55F11B49" w:rsidR="00A20198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  <w:tr w:rsidR="00A20198" w14:paraId="154F6367" w14:textId="77777777" w:rsidTr="00A2019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0ABBA3" w14:textId="21A51E64" w:rsidR="00A20198" w:rsidRDefault="00A20198" w:rsidP="00C16188">
                  <w:r>
                    <w:t>Bir montajdaki aynı gövdeler için meshi yeniden kullan (Yalnızca karışık eğrilik tabanlı meshleyici)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CD269E" w14:textId="568BB01A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Kapalı</w:t>
                  </w:r>
                </w:p>
              </w:tc>
            </w:tr>
          </w:tbl>
          <w:p w14:paraId="2184E737" w14:textId="77777777" w:rsidR="00690657" w:rsidRDefault="00690657" w:rsidP="00690657"/>
          <w:p w14:paraId="02A6ED78" w14:textId="692A7B6C" w:rsidR="00A9531D" w:rsidRPr="00690657" w:rsidRDefault="00A20198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bilgisi - Detaylar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CC526E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F0C8D1" w14:textId="5443713D" w:rsidR="007107BE" w:rsidRDefault="00A20198" w:rsidP="00C16188">
                  <w:r>
                    <w:t>Toplam Düğüm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54EAEC" w14:textId="78D6C864" w:rsidR="007107BE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134630</w:t>
                  </w:r>
                </w:p>
              </w:tc>
            </w:tr>
            <w:tr w:rsidR="00A20198" w14:paraId="273C755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1F012F" w14:textId="556E2701" w:rsidR="00A20198" w:rsidRDefault="00A20198" w:rsidP="00C16188">
                  <w:r>
                    <w:t>Toplam Elemanlar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7D47E7" w14:textId="7DDB2521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71858</w:t>
                  </w:r>
                </w:p>
              </w:tc>
            </w:tr>
            <w:tr w:rsidR="00A20198" w14:paraId="014648E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EF3311" w14:textId="00688B30" w:rsidR="00A20198" w:rsidRDefault="00A20198" w:rsidP="00C16188">
                  <w:r>
                    <w:t>Maksimum En Boy Oranı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86C527" w14:textId="45B050CF" w:rsidR="00A20198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10,632</w:t>
                  </w:r>
                </w:p>
              </w:tc>
            </w:tr>
            <w:tr w:rsidR="00A20198" w14:paraId="641EAC3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BCCC68" w14:textId="07C0BE47" w:rsidR="00A20198" w:rsidRDefault="00A20198" w:rsidP="00C16188">
                  <w:r>
                    <w:t>En-Boy oranı &lt; 3 olan elemanların % oranı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FA8720" w14:textId="0850618B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91,7</w:t>
                  </w:r>
                </w:p>
              </w:tc>
            </w:tr>
            <w:tr w:rsidR="00A20198" w14:paraId="1CEBDF8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79D182" w14:textId="1FEBFCDD" w:rsidR="00A20198" w:rsidRDefault="00A20198" w:rsidP="00C16188">
                  <w:r>
                    <w:t>En-Boy Oranı &gt; 10 olan elemanların yüzdesi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672B0F" w14:textId="3B507F8E" w:rsidR="00A20198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0,025</w:t>
                  </w:r>
                </w:p>
              </w:tc>
            </w:tr>
            <w:tr w:rsidR="00A20198" w14:paraId="154FD55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29B3DC" w14:textId="32B83CF4" w:rsidR="00A20198" w:rsidRDefault="00A20198" w:rsidP="00C16188">
                  <w:r>
                    <w:t>Şekli bozulmuş elemanların yüzdesi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E5BB50" w14:textId="61072804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20198" w14:paraId="2A8D47E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B9ECDF" w14:textId="090D6C73" w:rsidR="00A20198" w:rsidRDefault="00A20198" w:rsidP="00C16188">
                  <w:r>
                    <w:t xml:space="preserve">Mesh tamamlama süresi (sa;dk;sn):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C0E7E6" w14:textId="63063C56" w:rsidR="00A20198" w:rsidRDefault="00A20198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00:00:16</w:t>
                  </w:r>
                </w:p>
              </w:tc>
            </w:tr>
            <w:tr w:rsidR="00A20198" w14:paraId="75CF1F0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A14A1A" w14:textId="25E77E28" w:rsidR="00A20198" w:rsidRDefault="00A20198" w:rsidP="00C16188">
                  <w:r>
                    <w:t xml:space="preserve">Bilgisayar adı: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A4A15B" w14:textId="77777777" w:rsidR="00A20198" w:rsidRDefault="00A20198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08F0F9D5" w14:textId="1DCDDE97" w:rsidR="002F5299" w:rsidRDefault="002F5299" w:rsidP="00690657">
            <w:pPr>
              <w:pStyle w:val="Heading2"/>
              <w:rPr>
                <w:sz w:val="24"/>
                <w:szCs w:val="24"/>
              </w:rPr>
            </w:pPr>
          </w:p>
          <w:p w14:paraId="1D5B5A6E" w14:textId="3BCDB698" w:rsidR="00A61A59" w:rsidRPr="00690657" w:rsidRDefault="00A20198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Kalitesi Grafikleri</w:t>
            </w:r>
          </w:p>
          <w:tbl>
            <w:tblPr>
              <w:tblStyle w:val="LightGrid-Accent11"/>
              <w:tblW w:w="5000" w:type="pct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88"/>
              <w:gridCol w:w="2688"/>
              <w:gridCol w:w="2689"/>
              <w:gridCol w:w="2689"/>
            </w:tblGrid>
            <w:tr w:rsidR="00A61A59" w14:paraId="1FBD3B84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54A8F73D" w14:textId="5D2A86BE" w:rsidR="00A61A59" w:rsidRDefault="00A20198" w:rsidP="00AB7ED5">
                  <w:pPr>
                    <w:jc w:val="center"/>
                  </w:pPr>
                  <w:r>
                    <w:t>Ad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7121D1B9" w14:textId="234E91B2" w:rsidR="00A61A59" w:rsidRDefault="00A20198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39779BFF" w14:textId="3E42375D" w:rsidR="00A61A59" w:rsidRDefault="00A20198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1250" w:type="pct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AEEF3" w:themeFill="accent5" w:themeFillTint="33"/>
                  <w:vAlign w:val="center"/>
                </w:tcPr>
                <w:p w14:paraId="3CA84DCB" w14:textId="3C2E35B6" w:rsidR="00A61A59" w:rsidRDefault="00A20198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Maks.</w:t>
                  </w:r>
                </w:p>
              </w:tc>
            </w:tr>
            <w:tr w:rsidR="00A61A59" w14:paraId="411B3694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A0F778" w14:textId="5388828A" w:rsidR="00A61A59" w:rsidRPr="004D2956" w:rsidRDefault="00A20198" w:rsidP="00AB7ED5">
                  <w:pPr>
                    <w:jc w:val="center"/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Kalite1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F427921" w14:textId="4F49DFD5" w:rsidR="00A61A59" w:rsidRPr="004D2956" w:rsidRDefault="00A20198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Mesh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2DCC37" w14:textId="4B2E5E88" w:rsidR="00A61A59" w:rsidRPr="004D2956" w:rsidRDefault="00A20198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  <w:tc>
                <w:tcPr>
                  <w:tcW w:w="1250" w:type="pct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C00431B" w14:textId="4C1FA3E2" w:rsidR="00A61A59" w:rsidRPr="004D2956" w:rsidRDefault="00A20198" w:rsidP="00AB7ED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</w:t>
                  </w:r>
                </w:p>
              </w:tc>
            </w:tr>
            <w:tr w:rsidR="00A61A59" w14:paraId="1CC3BA6C" w14:textId="77777777" w:rsidTr="00A14EA8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000" w:type="pct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4C09A874" w14:textId="2A15153F" w:rsidR="00A61A59" w:rsidRDefault="00A20198" w:rsidP="000A7C6B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05DCEE0D" wp14:editId="5E42ABFD">
                        <wp:extent cx="6691630" cy="3923030"/>
                        <wp:effectExtent l="0" t="0" r="0" b="1270"/>
                        <wp:docPr id="72688238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6882387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91630" cy="3923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9903811" w14:textId="551831F0" w:rsidR="00A61A59" w:rsidRPr="004D2956" w:rsidRDefault="00A20198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hidrolik_tasima-Static 1-Kalite-Kalite1</w:t>
                  </w:r>
                </w:p>
              </w:tc>
            </w:tr>
          </w:tbl>
          <w:p w14:paraId="55A94333" w14:textId="72514FF8" w:rsidR="00A61A59" w:rsidRPr="00F077CB" w:rsidRDefault="00A61A59" w:rsidP="000A7C6B"/>
        </w:tc>
      </w:tr>
    </w:tbl>
    <w:p w14:paraId="048487D7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5A614E5E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B5C05DD" w14:textId="2902A3AB" w:rsidR="005F5B79" w:rsidRDefault="00A20198" w:rsidP="000A7C6B">
            <w:pPr>
              <w:pStyle w:val="Heading1"/>
            </w:pPr>
            <w:bookmarkStart w:id="12" w:name="_Toc206163177"/>
            <w:r>
              <w:t>Sonuç Kuvvetleri</w:t>
            </w:r>
            <w:bookmarkEnd w:id="12"/>
          </w:p>
          <w:p w14:paraId="4459E96B" w14:textId="6E9395AB" w:rsidR="005F5B79" w:rsidRPr="000B04D4" w:rsidRDefault="00A20198" w:rsidP="000A7C6B">
            <w:pPr>
              <w:pStyle w:val="Heading2"/>
            </w:pPr>
            <w:r>
              <w:t>Tepki kuvvetleri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31A9BB27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85C8AB5" w14:textId="24890D13" w:rsidR="005F5B79" w:rsidRDefault="00A20198" w:rsidP="000A7C6B">
                  <w:r>
                    <w:t>Seçim seti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1421D9E" w14:textId="0B6875A6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Birimler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0770467" w14:textId="521A85E8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F09A43" w14:textId="16E0122A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95AFB0B" w14:textId="2C5E9635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25DC05F" w14:textId="7ADA2C41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Sonuç</w:t>
                  </w:r>
                </w:p>
              </w:tc>
            </w:tr>
            <w:tr w:rsidR="005F5B79" w14:paraId="7DCA55D9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7D9B50" w14:textId="38C747B4" w:rsidR="005F5B79" w:rsidRPr="004D2956" w:rsidRDefault="00A20198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Tüm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8BC253B" w14:textId="417614C8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4ED01C1" w14:textId="5E8FE381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6,29236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69213C" w14:textId="2D258FC7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25.145,8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2C9F49" w14:textId="43B53A55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17,1852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E79EF8" w14:textId="1EE0B120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25.145,8</w:t>
                  </w:r>
                </w:p>
              </w:tc>
            </w:tr>
          </w:tbl>
          <w:p w14:paraId="564C6A28" w14:textId="3D7FA387" w:rsidR="005F5B79" w:rsidRPr="000B04D4" w:rsidRDefault="00A20198" w:rsidP="000A7C6B">
            <w:pPr>
              <w:pStyle w:val="Heading2"/>
            </w:pPr>
            <w:r>
              <w:t>Tepki Momenti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1054A6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9151FA" w14:textId="7D99D2B9" w:rsidR="005F5B79" w:rsidRDefault="00A20198" w:rsidP="000A7C6B">
                  <w:r>
                    <w:t>Seçim seti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E02CEAA" w14:textId="15342F80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Birimler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BF50B5" w14:textId="798133B0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28820D2" w14:textId="38293F96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B5FF5CD" w14:textId="3B152BE6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B658753" w14:textId="3956359D" w:rsidR="005F5B79" w:rsidRDefault="00A20198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Sonuç</w:t>
                  </w:r>
                </w:p>
              </w:tc>
            </w:tr>
            <w:tr w:rsidR="005F5B79" w14:paraId="1687FDD0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305182F" w14:textId="1135FDB8" w:rsidR="005F5B79" w:rsidRPr="004D2956" w:rsidRDefault="00A20198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Tüm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7D7BB8" w14:textId="0E0EEF22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0027F8" w14:textId="6CA8E4BD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0A4509" w14:textId="21792294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07527E" w14:textId="3641F018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F49F16" w14:textId="3B5394C3" w:rsidR="005F5B79" w:rsidRPr="004D2956" w:rsidRDefault="00A20198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7A20E0E9" w14:textId="77777777" w:rsidR="005F5B79" w:rsidRDefault="005F5B79" w:rsidP="000A7C6B"/>
        </w:tc>
      </w:tr>
      <w:tr w:rsidR="005F5B79" w14:paraId="03738E90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2085293" w14:textId="6CFEA2E1" w:rsidR="00C6072D" w:rsidRPr="000B04D4" w:rsidRDefault="00A20198" w:rsidP="00C6072D">
            <w:pPr>
              <w:pStyle w:val="Heading2"/>
            </w:pPr>
            <w:bookmarkStart w:id="13" w:name="_Toc243733151"/>
            <w:bookmarkStart w:id="14" w:name="_Toc245020119"/>
            <w:bookmarkStart w:id="15" w:name="_Toc245020151"/>
            <w:r>
              <w:t>Serbest gövde kuvvetleri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30340AB4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454B6DA" w14:textId="59C95D12" w:rsidR="00C6072D" w:rsidRDefault="00A20198" w:rsidP="00C6072D">
                  <w:r>
                    <w:t>Seçim seti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0F7C726" w14:textId="789C1954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Birimler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C9FE3AE" w14:textId="48FF3A70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CEE732F" w14:textId="187834AA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2C5BE58" w14:textId="37E4EA45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72421DE" w14:textId="4CD69662" w:rsidR="00C6072D" w:rsidRDefault="00A20198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Sonuç</w:t>
                  </w:r>
                </w:p>
              </w:tc>
            </w:tr>
            <w:tr w:rsidR="00C6072D" w14:paraId="787AB2E2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78B790D" w14:textId="1D0474B3" w:rsidR="00C6072D" w:rsidRPr="004D2956" w:rsidRDefault="00A20198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Tüm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AFC383" w14:textId="1784A341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DEC3FA0" w14:textId="0271C311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-54,6126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B519819" w14:textId="56891893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6.217,99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444A8AF" w14:textId="63FC25A4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-15,8379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90824DA" w14:textId="5F54063D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6.218,25</w:t>
                  </w:r>
                </w:p>
              </w:tc>
            </w:tr>
          </w:tbl>
          <w:p w14:paraId="162D7354" w14:textId="16353359" w:rsidR="00C6072D" w:rsidRPr="000B04D4" w:rsidRDefault="00A20198" w:rsidP="00C6072D">
            <w:pPr>
              <w:pStyle w:val="Heading2"/>
            </w:pPr>
            <w:r>
              <w:t>Serbest gövde momentleri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42F85BB1" w14:textId="77777777" w:rsidTr="00671DA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8AE0E4B" w14:textId="177F630D" w:rsidR="00C6072D" w:rsidRDefault="00A20198" w:rsidP="005C6EA8">
                  <w:r>
                    <w:t>Seçim seti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8673699" w14:textId="3AA5D9E8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Birimler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A6863E" w14:textId="780D0B15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178B956" w14:textId="21AAC534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F6AF6A7" w14:textId="11E7CBC1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Toplam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5853969" w14:textId="23ADF19A" w:rsidR="00C6072D" w:rsidRDefault="00A20198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Sonuç</w:t>
                  </w:r>
                </w:p>
              </w:tc>
            </w:tr>
            <w:tr w:rsidR="00C6072D" w14:paraId="341C99CD" w14:textId="77777777" w:rsidTr="00671DA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CE27A61" w14:textId="0D07A61E" w:rsidR="00C6072D" w:rsidRPr="004D2956" w:rsidRDefault="00A20198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Tüm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7DB65A" w14:textId="07A56DBB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C96FBE" w14:textId="276F24AF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6D085B7" w14:textId="2F5C253F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A6B870" w14:textId="048073B9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FE7D5F" w14:textId="631A65BA" w:rsidR="00C6072D" w:rsidRPr="004D2956" w:rsidRDefault="00A20198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4772354C" w14:textId="7685A08C" w:rsidR="005F5B79" w:rsidRDefault="005F5B79" w:rsidP="000A7C6B"/>
        </w:tc>
      </w:tr>
      <w:bookmarkEnd w:id="13"/>
      <w:bookmarkEnd w:id="14"/>
      <w:bookmarkEnd w:id="15"/>
    </w:tbl>
    <w:p w14:paraId="0330D7A6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2F135003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5BE42BE" w14:textId="1BBB10B9" w:rsidR="00EC2432" w:rsidRDefault="00EC2432" w:rsidP="000A7C6B"/>
        </w:tc>
      </w:tr>
    </w:tbl>
    <w:p w14:paraId="12F14687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FF4A5B6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D2B6ECD" w14:textId="6A36D857" w:rsidR="00EC2432" w:rsidRDefault="00A20198" w:rsidP="000A7C6B">
            <w:pPr>
              <w:pStyle w:val="Heading1"/>
            </w:pPr>
            <w:bookmarkStart w:id="16" w:name="_Toc206163179"/>
            <w:bookmarkStart w:id="17" w:name="_Toc243733152"/>
            <w:bookmarkStart w:id="18" w:name="_Toc245020120"/>
            <w:bookmarkStart w:id="19" w:name="_Toc245020152"/>
            <w:r>
              <w:lastRenderedPageBreak/>
              <w:t>Etüt Sonuçları</w:t>
            </w:r>
            <w:bookmarkEnd w:id="16"/>
          </w:p>
          <w:p w14:paraId="3D34334F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49"/>
              <w:gridCol w:w="2834"/>
              <w:gridCol w:w="2738"/>
              <w:gridCol w:w="2717"/>
            </w:tblGrid>
            <w:tr w:rsidR="00A20198" w14:paraId="02771B69" w14:textId="77777777" w:rsidTr="000775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FFFEA7C" w14:textId="011888B4" w:rsidR="00A20198" w:rsidRDefault="00A20198" w:rsidP="00A20198">
                  <w:r>
                    <w:t>Ad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D35A7C" w14:textId="4D1AD6B3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430CCE" w14:textId="61CC15CC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14F18CB" w14:textId="0F67EBFB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Maks.</w:t>
                  </w:r>
                </w:p>
              </w:tc>
            </w:tr>
            <w:tr w:rsidR="00A20198" w14:paraId="4DC0B983" w14:textId="77777777" w:rsidTr="000775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6341C5" w14:textId="1D159908" w:rsidR="00A20198" w:rsidRPr="004D2956" w:rsidRDefault="00A20198" w:rsidP="00A201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DEE601" w14:textId="6F66E290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Stresi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9584B2" w14:textId="77777777" w:rsidR="00A20198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3,167e+01N/m^2</w:t>
                  </w:r>
                </w:p>
                <w:p w14:paraId="722A911F" w14:textId="601044B4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Düğüm: 68986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642BF" w14:textId="77777777" w:rsidR="00A20198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3,032e+08N/m^2</w:t>
                  </w:r>
                </w:p>
                <w:p w14:paraId="660E4D84" w14:textId="28AB7759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Düğüm: 33359</w:t>
                  </w:r>
                </w:p>
              </w:tc>
            </w:tr>
            <w:tr w:rsidR="00A20198" w14:paraId="35684CC6" w14:textId="77777777" w:rsidTr="000775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7599BA64" w14:textId="79BF06E2" w:rsidR="00A20198" w:rsidRDefault="00A20198" w:rsidP="00A201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077FC58" wp14:editId="7C7A81B6">
                        <wp:extent cx="6858000" cy="4020185"/>
                        <wp:effectExtent l="0" t="0" r="0" b="0"/>
                        <wp:docPr id="1825894759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5894759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020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908C6F" w14:textId="60BB84D3" w:rsidR="00A20198" w:rsidRPr="004D2956" w:rsidRDefault="00A20198" w:rsidP="00A201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hidrolik_tasima-Static 1-Stres-Stres1</w:t>
                  </w:r>
                </w:p>
              </w:tc>
            </w:tr>
          </w:tbl>
          <w:p w14:paraId="68B69A1A" w14:textId="77777777" w:rsidR="00A20198" w:rsidRDefault="00A2019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9"/>
              <w:gridCol w:w="3123"/>
              <w:gridCol w:w="2468"/>
              <w:gridCol w:w="2448"/>
            </w:tblGrid>
            <w:tr w:rsidR="00A20198" w14:paraId="095E85AC" w14:textId="77777777" w:rsidTr="000775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F855DF" w14:textId="7846B296" w:rsidR="00A20198" w:rsidRDefault="00A20198" w:rsidP="00A20198">
                  <w:r>
                    <w:t>Ad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2033669" w14:textId="283567E1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04B3149" w14:textId="3C8F6B4F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FAEA0E0" w14:textId="60241AB1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Maks.</w:t>
                  </w:r>
                </w:p>
              </w:tc>
            </w:tr>
            <w:tr w:rsidR="00A20198" w14:paraId="20F1E3D9" w14:textId="77777777" w:rsidTr="000775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3AD83A" w14:textId="5D46BCED" w:rsidR="00A20198" w:rsidRPr="004D2956" w:rsidRDefault="00A20198" w:rsidP="00A201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Yer değiştirme1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85DA27" w14:textId="643C3E78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Sonuç Yer Değiştirmesi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332270" w14:textId="77777777" w:rsidR="00A20198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14:paraId="400EBCAC" w14:textId="42BCF256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Düğüm: 51830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E206A8" w14:textId="77777777" w:rsidR="00A20198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5,380e+00mm</w:t>
                  </w:r>
                </w:p>
                <w:p w14:paraId="1068D64C" w14:textId="1D265FBB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Düğüm: 2908</w:t>
                  </w:r>
                </w:p>
              </w:tc>
            </w:tr>
            <w:tr w:rsidR="00A20198" w14:paraId="1C3B4D21" w14:textId="77777777" w:rsidTr="000775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7ABEC52F" w14:textId="15D119D5" w:rsidR="00A20198" w:rsidRDefault="00A20198" w:rsidP="00A201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1D8B907" wp14:editId="60FE74DE">
                        <wp:extent cx="6858000" cy="4020185"/>
                        <wp:effectExtent l="0" t="0" r="0" b="0"/>
                        <wp:docPr id="88340074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3400749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020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9F959D" w14:textId="6479534B" w:rsidR="00A20198" w:rsidRPr="004D2956" w:rsidRDefault="00A20198" w:rsidP="00A201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hidrolik_tasima-Static 1-Yer değiştirme-Yer değiştirme1</w:t>
                  </w:r>
                </w:p>
              </w:tc>
            </w:tr>
          </w:tbl>
          <w:p w14:paraId="6D5FE878" w14:textId="77777777" w:rsidR="00A20198" w:rsidRDefault="00A20198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12"/>
              <w:gridCol w:w="3201"/>
              <w:gridCol w:w="2374"/>
              <w:gridCol w:w="2351"/>
            </w:tblGrid>
            <w:tr w:rsidR="00A20198" w14:paraId="49A7EC91" w14:textId="77777777" w:rsidTr="000775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C777071" w14:textId="6BF11F10" w:rsidR="00A20198" w:rsidRDefault="00A20198" w:rsidP="00A20198">
                  <w:r>
                    <w:t>Ad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D214B42" w14:textId="1B9F4B6A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Tip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510342" w14:textId="75E68DE4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BF6E479" w14:textId="76B33872" w:rsidR="00A20198" w:rsidRDefault="00A20198" w:rsidP="00A2019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Maks.</w:t>
                  </w:r>
                </w:p>
              </w:tc>
            </w:tr>
            <w:tr w:rsidR="00A20198" w14:paraId="7301382D" w14:textId="77777777" w:rsidTr="000775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2B6532" w14:textId="368FC01C" w:rsidR="00A20198" w:rsidRPr="004D2956" w:rsidRDefault="00A20198" w:rsidP="00A20198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Gerinim1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D605ED" w14:textId="2F17871A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Eşdeğer Gerilme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FD911" w14:textId="77777777" w:rsidR="00A20198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1,533e-10</w:t>
                  </w:r>
                </w:p>
                <w:p w14:paraId="16AE6257" w14:textId="62773984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Eleman: 43534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F23E9F" w14:textId="77777777" w:rsidR="00A20198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7,140e-04</w:t>
                  </w:r>
                </w:p>
                <w:p w14:paraId="3AFF6638" w14:textId="3A594596" w:rsidR="00A20198" w:rsidRPr="004D2956" w:rsidRDefault="00A20198" w:rsidP="00A201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Eleman: 69011</w:t>
                  </w:r>
                </w:p>
              </w:tc>
            </w:tr>
            <w:tr w:rsidR="00A20198" w14:paraId="26E0AA41" w14:textId="77777777" w:rsidTr="000775B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10D4FB47" w14:textId="6FFB2829" w:rsidR="00A20198" w:rsidRDefault="00A20198" w:rsidP="00A20198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409E30" wp14:editId="7AF4CCE2">
                        <wp:extent cx="6858000" cy="4020185"/>
                        <wp:effectExtent l="0" t="0" r="0" b="0"/>
                        <wp:docPr id="1309071102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907110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020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B8A00B" w14:textId="6A6762B2" w:rsidR="00A20198" w:rsidRPr="004D2956" w:rsidRDefault="00A20198" w:rsidP="00A20198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hidrolik_tasima-Static 1-Gerinim-Gerinim1</w:t>
                  </w:r>
                </w:p>
              </w:tc>
            </w:tr>
          </w:tbl>
          <w:p w14:paraId="73ECB2B8" w14:textId="77777777" w:rsidR="00A20198" w:rsidRPr="000B04D4" w:rsidRDefault="00A20198" w:rsidP="000A7C6B"/>
          <w:bookmarkEnd w:id="17"/>
          <w:bookmarkEnd w:id="18"/>
          <w:bookmarkEnd w:id="19"/>
          <w:p w14:paraId="700E0CF0" w14:textId="77777777" w:rsidR="004A4EC3" w:rsidRPr="004A4EC3" w:rsidRDefault="004A4EC3" w:rsidP="004A4EC3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584"/>
            </w:tblGrid>
            <w:tr w:rsidR="00A20198" w14:paraId="23FBD5F3" w14:textId="77777777" w:rsidTr="000775B9">
              <w:tc>
                <w:tcPr>
                  <w:tcW w:w="5000" w:type="pct"/>
                  <w:vAlign w:val="center"/>
                </w:tcPr>
                <w:p w14:paraId="78C47650" w14:textId="717A87BB" w:rsidR="00A20198" w:rsidRDefault="00A20198" w:rsidP="00A20198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drawing>
                      <wp:inline distT="0" distB="0" distL="0" distR="0" wp14:anchorId="04B60F0B" wp14:editId="00E58D80">
                        <wp:extent cx="6858000" cy="5086985"/>
                        <wp:effectExtent l="0" t="0" r="0" b="0"/>
                        <wp:docPr id="343899740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3899740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50869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20198" w14:paraId="0116D08B" w14:textId="77777777" w:rsidTr="000775B9">
              <w:tc>
                <w:tcPr>
                  <w:tcW w:w="5000" w:type="pct"/>
                </w:tcPr>
                <w:p w14:paraId="0F4B88F2" w14:textId="12BB0C66" w:rsidR="00A20198" w:rsidRDefault="00A20198" w:rsidP="00A20198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Resim-1</w:t>
                  </w:r>
                </w:p>
                <w:p w14:paraId="5FD17232" w14:textId="77777777" w:rsidR="00A20198" w:rsidRPr="00145DDC" w:rsidRDefault="00A20198" w:rsidP="00A20198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E19734C" w14:textId="77777777" w:rsidR="00EC2432" w:rsidRDefault="00EC2432" w:rsidP="000A7C6B"/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584"/>
            </w:tblGrid>
            <w:tr w:rsidR="00A20198" w14:paraId="1DE8C085" w14:textId="77777777" w:rsidTr="000775B9">
              <w:tc>
                <w:tcPr>
                  <w:tcW w:w="5000" w:type="pct"/>
                  <w:vAlign w:val="center"/>
                </w:tcPr>
                <w:p w14:paraId="782E2906" w14:textId="71D8A3F0" w:rsidR="00A20198" w:rsidRDefault="00A20198" w:rsidP="00A20198">
                  <w:pPr>
                    <w:jc w:val="center"/>
                    <w:rPr>
                      <w:rStyle w:val="Strong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 wp14:anchorId="1F161DFC" wp14:editId="21022C88">
                        <wp:extent cx="6858000" cy="5058410"/>
                        <wp:effectExtent l="0" t="0" r="0" b="8890"/>
                        <wp:docPr id="1100012093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00012093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50584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20198" w14:paraId="02B72AE6" w14:textId="77777777" w:rsidTr="000775B9">
              <w:tc>
                <w:tcPr>
                  <w:tcW w:w="5000" w:type="pct"/>
                </w:tcPr>
                <w:p w14:paraId="052E732E" w14:textId="39E26E30" w:rsidR="00A20198" w:rsidRDefault="00A20198" w:rsidP="00A20198">
                  <w:pPr>
                    <w:jc w:val="center"/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noProof/>
                      <w:sz w:val="20"/>
                      <w:szCs w:val="20"/>
                    </w:rPr>
                    <w:t>Resim-2</w:t>
                  </w:r>
                </w:p>
                <w:p w14:paraId="62055C6A" w14:textId="77777777" w:rsidR="00A20198" w:rsidRPr="00145DDC" w:rsidRDefault="00A20198" w:rsidP="00A20198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19875755" w14:textId="77777777" w:rsidR="00A20198" w:rsidRDefault="00A20198" w:rsidP="000A7C6B"/>
          <w:p w14:paraId="19D3085D" w14:textId="17737B56" w:rsidR="00EC2432" w:rsidRDefault="00EC2432" w:rsidP="000A7C6B"/>
        </w:tc>
      </w:tr>
    </w:tbl>
    <w:p w14:paraId="77860D5B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3BEB2197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B0A010" w14:textId="77777777" w:rsidR="000B1701" w:rsidRDefault="00A20198" w:rsidP="00A20198">
            <w:pPr>
              <w:pStyle w:val="Heading1"/>
            </w:pPr>
            <w:bookmarkStart w:id="20" w:name="_Toc206163180"/>
            <w:r>
              <w:t>Sonuç</w:t>
            </w:r>
            <w:bookmarkEnd w:id="20"/>
            <w:r w:rsidR="00FD3653">
              <w:t xml:space="preserve">: </w:t>
            </w:r>
          </w:p>
          <w:p w14:paraId="2FFC53D2" w14:textId="39A554A3" w:rsidR="00FD3653" w:rsidRPr="00FD3653" w:rsidRDefault="00FD3653" w:rsidP="00FD3653">
            <w:r>
              <w:t>Ortalama 800kg olan araç için güvenlik faktörünü 1,875 olarak ele alıp 15000 N kuvvet uygulandığındaki test sonuçlarımız görüldüğü gibidir.</w:t>
            </w:r>
          </w:p>
          <w:p w14:paraId="1628F27B" w14:textId="7A5770DE" w:rsidR="00FD3653" w:rsidRPr="00FD3653" w:rsidRDefault="00FD3653" w:rsidP="00FD3653">
            <w:r>
              <w:t>Etüt sonuçları detaylı incelendiğinde  von Misses stress testimiz oldukça iyi sonuçlar vermiştir. Gerilme testleri de mükemmel istikrardadır. Yer değiştirme testi de risk oluşturmayacak şekilde 5mm civarında esnemiştir.</w:t>
            </w:r>
            <w:r w:rsidR="00ED2953">
              <w:t xml:space="preserve"> D</w:t>
            </w:r>
            <w:r>
              <w:t>emirin dayanabildiği Pascal basıncının</w:t>
            </w:r>
            <w:r w:rsidR="00ED2953">
              <w:t xml:space="preserve"> maksimumunu 208 MPa olarak ele aldığımızda bizim mevcut MPa basıncımız da 3,032 MPa olduğundan demirin deforme olmadan bütünlülüğünü koruyacağı sonucuna ulaştık.</w:t>
            </w:r>
          </w:p>
        </w:tc>
      </w:tr>
      <w:tr w:rsidR="00ED2953" w14:paraId="4D9BFDF4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4806B2B" w14:textId="77777777" w:rsidR="00ED2953" w:rsidRDefault="00ED2953" w:rsidP="00A20198">
            <w:pPr>
              <w:pStyle w:val="Heading1"/>
            </w:pPr>
          </w:p>
        </w:tc>
      </w:tr>
    </w:tbl>
    <w:p w14:paraId="7B5C0A38" w14:textId="1C9C06C2" w:rsidR="00AC3438" w:rsidRPr="00AC3438" w:rsidRDefault="00AC3438" w:rsidP="00FE0924"/>
    <w:sectPr w:rsidR="00AC3438" w:rsidRPr="00AC3438" w:rsidSect="00A20198">
      <w:footerReference w:type="first" r:id="rId1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59F95B" w14:textId="77777777" w:rsidR="00570C98" w:rsidRDefault="00570C98" w:rsidP="00F25CD7">
      <w:pPr>
        <w:spacing w:after="0" w:line="240" w:lineRule="auto"/>
      </w:pPr>
      <w:r>
        <w:separator/>
      </w:r>
    </w:p>
  </w:endnote>
  <w:endnote w:type="continuationSeparator" w:id="0">
    <w:p w14:paraId="31E69F48" w14:textId="77777777" w:rsidR="00570C98" w:rsidRDefault="00570C98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FD315C" w14:paraId="10CBEA12" w14:textId="77777777" w:rsidTr="00BF0BC4">
      <w:tc>
        <w:tcPr>
          <w:tcW w:w="1908" w:type="dxa"/>
        </w:tcPr>
        <w:p w14:paraId="257BB1F0" w14:textId="77777777" w:rsidR="00FD315C" w:rsidRDefault="00FD315C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5C9188F" wp14:editId="2EBFE8B6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5660681" w14:textId="285097C8" w:rsidR="00FD315C" w:rsidRDefault="00A20198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SOLIDWORKS Simulation ile analiz edildi</w:t>
          </w:r>
          <w:r w:rsidR="00FD315C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06142CD4" w14:textId="2373A022" w:rsidR="00FD315C" w:rsidRDefault="00A20198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Simülasyon - hidrolik_tasima</w:t>
          </w:r>
        </w:p>
      </w:tc>
      <w:tc>
        <w:tcPr>
          <w:tcW w:w="360" w:type="dxa"/>
          <w:vAlign w:val="bottom"/>
        </w:tcPr>
        <w:p w14:paraId="4F0869B3" w14:textId="77777777" w:rsidR="00FD315C" w:rsidRDefault="00FD315C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E62B6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79DF798B" w14:textId="77777777" w:rsidR="00FD315C" w:rsidRPr="00F25CD7" w:rsidRDefault="00FD315C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710E4" w14:textId="77777777" w:rsidR="00570C98" w:rsidRDefault="00570C98" w:rsidP="00F25CD7">
      <w:pPr>
        <w:spacing w:after="0" w:line="240" w:lineRule="auto"/>
      </w:pPr>
      <w:r>
        <w:separator/>
      </w:r>
    </w:p>
  </w:footnote>
  <w:footnote w:type="continuationSeparator" w:id="0">
    <w:p w14:paraId="499DA265" w14:textId="77777777" w:rsidR="00570C98" w:rsidRDefault="00570C98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98"/>
    <w:rsid w:val="0000137B"/>
    <w:rsid w:val="00010297"/>
    <w:rsid w:val="00011FAA"/>
    <w:rsid w:val="00012697"/>
    <w:rsid w:val="00013AE1"/>
    <w:rsid w:val="0001738E"/>
    <w:rsid w:val="00024079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0C98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1DA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B59BF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97E8E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62B6"/>
    <w:rsid w:val="009E7C50"/>
    <w:rsid w:val="009E7F81"/>
    <w:rsid w:val="009F13F1"/>
    <w:rsid w:val="009F39F8"/>
    <w:rsid w:val="009F4372"/>
    <w:rsid w:val="009F6AB3"/>
    <w:rsid w:val="00A0746F"/>
    <w:rsid w:val="00A1276F"/>
    <w:rsid w:val="00A14EA8"/>
    <w:rsid w:val="00A2019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AE2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0ED7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D87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D540D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2EE8"/>
    <w:rsid w:val="00D744A5"/>
    <w:rsid w:val="00D803B1"/>
    <w:rsid w:val="00D871AF"/>
    <w:rsid w:val="00D97E0B"/>
    <w:rsid w:val="00DA7370"/>
    <w:rsid w:val="00DB0A72"/>
    <w:rsid w:val="00DB262A"/>
    <w:rsid w:val="00DB31BD"/>
    <w:rsid w:val="00DB34F8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2953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D315C"/>
    <w:rsid w:val="00FD365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B1E26"/>
  <w15:docId w15:val="{3BEF2412-170F-4B05-B6BC-9B33004D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m%20Onur\Document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F9536B-F49F-44C4-B3F5-69652360B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18</TotalTime>
  <Pages>14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Cem Onur</dc:creator>
  <cp:lastModifiedBy>Cem Onur GÜNEY</cp:lastModifiedBy>
  <cp:revision>3</cp:revision>
  <dcterms:created xsi:type="dcterms:W3CDTF">2025-08-15T12:11:00Z</dcterms:created>
  <dcterms:modified xsi:type="dcterms:W3CDTF">2025-08-15T12:29:00Z</dcterms:modified>
</cp:coreProperties>
</file>